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787" w:rsidRDefault="000E7A3C" w:rsidP="00FD6347">
      <w:pPr>
        <w:pStyle w:val="Signature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EBBA7A" wp14:editId="1C5D8ACD">
            <wp:simplePos x="0" y="0"/>
            <wp:positionH relativeFrom="margin">
              <wp:posOffset>-849630</wp:posOffset>
            </wp:positionH>
            <wp:positionV relativeFrom="margin">
              <wp:posOffset>-1350010</wp:posOffset>
            </wp:positionV>
            <wp:extent cx="7746365" cy="10134600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6365" cy="1013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2A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B2780" wp14:editId="2D973A9C">
                <wp:simplePos x="0" y="0"/>
                <wp:positionH relativeFrom="column">
                  <wp:posOffset>0</wp:posOffset>
                </wp:positionH>
                <wp:positionV relativeFrom="paragraph">
                  <wp:posOffset>-261257</wp:posOffset>
                </wp:positionV>
                <wp:extent cx="5812971" cy="7902666"/>
                <wp:effectExtent l="0" t="0" r="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2971" cy="7902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52A7" w:rsidRPr="00A827D5" w:rsidRDefault="00AB52A7" w:rsidP="00A827D5">
                            <w:pPr>
                              <w:jc w:val="center"/>
                              <w:rPr>
                                <w:rFonts w:ascii="Blackadder ITC" w:hAnsi="Blackadder ITC"/>
                                <w:b/>
                                <w:color w:val="FF0066"/>
                                <w:sz w:val="56"/>
                                <w:szCs w:val="56"/>
                              </w:rPr>
                            </w:pPr>
                            <w:r w:rsidRPr="00A827D5">
                              <w:rPr>
                                <w:rFonts w:ascii="Blackadder ITC" w:hAnsi="Blackadder ITC"/>
                                <w:b/>
                                <w:color w:val="FF0066"/>
                                <w:sz w:val="56"/>
                                <w:szCs w:val="56"/>
                              </w:rPr>
                              <w:t>Informal letter</w:t>
                            </w:r>
                          </w:p>
                          <w:p w:rsidR="00A827D5" w:rsidRPr="000E7A3C" w:rsidRDefault="00A827D5" w:rsidP="000E7A3C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Dear Sarah!</w:t>
                            </w:r>
                          </w:p>
                          <w:p w:rsidR="00A827D5" w:rsidRPr="000E7A3C" w:rsidRDefault="00A827D5" w:rsidP="000E7A3C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How are you</w:t>
                            </w:r>
                            <w:r w:rsid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az-Latn-AZ"/>
                              </w:rPr>
                              <w:t xml:space="preserve">? </w:t>
                            </w:r>
                            <w:r w:rsid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I</w:t>
                            </w:r>
                            <w:r w:rsid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az-Latn-AZ"/>
                              </w:rPr>
                              <w:t xml:space="preserve"> hope you are fine.I </w:t>
                            </w: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az-Latn-AZ"/>
                              </w:rPr>
                              <w:t xml:space="preserve">am </w:t>
                            </w: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well too.</w:t>
                            </w:r>
                          </w:p>
                          <w:p w:rsidR="00A827D5" w:rsidRPr="000E7A3C" w:rsidRDefault="00A827D5" w:rsidP="000E7A3C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I think that, you like to have a picnic, that is why I invite you to picnic.</w:t>
                            </w:r>
                          </w:p>
                          <w:p w:rsidR="00A827D5" w:rsidRPr="000E7A3C" w:rsidRDefault="00A827D5" w:rsidP="000E7A3C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I want to give some information about picnic.All my friends and my parents will take part in this picnic.There will be many entertainments.For example: mafia,</w:t>
                            </w:r>
                            <w:r w:rsidR="00D71352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jenga and party pub quiz.We like to play volleyball.To my point of view, there is a high probability that volleyball will be played.</w:t>
                            </w:r>
                          </w:p>
                          <w:p w:rsidR="00A827D5" w:rsidRPr="000E7A3C" w:rsidRDefault="00A827D5" w:rsidP="000E7A3C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The picnic will be organized in “G</w:t>
                            </w: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az-Latn-AZ"/>
                              </w:rPr>
                              <w:t>ənclik</w:t>
                            </w: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” park.It will start at 12</w:t>
                            </w: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vertAlign w:val="superscript"/>
                              </w:rPr>
                              <w:t>00</w:t>
                            </w: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 xml:space="preserve"> and </w:t>
                            </w:r>
                            <w:r w:rsidR="000E7A3C"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it will be on 11 October 2024.</w:t>
                            </w:r>
                          </w:p>
                          <w:p w:rsidR="000E7A3C" w:rsidRPr="000E7A3C" w:rsidRDefault="000E7A3C" w:rsidP="000E7A3C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az-Latn-AZ"/>
                              </w:rPr>
                            </w:pP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 xml:space="preserve">I hope that you will come to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the picnic</w:t>
                            </w: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.Take care Sarah</w:t>
                            </w:r>
                            <w:r w:rsidRPr="000E7A3C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az-Latn-AZ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2B278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-20.55pt;width:457.7pt;height:62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" fillcolor="white [3201]" stroked="f" strokeweight=".5pt">
                <v:textbox>
                  <w:txbxContent>
                    <w:p w:rsidR="00AB52A7" w:rsidRPr="00A827D5" w:rsidRDefault="00AB52A7" w:rsidP="00A827D5">
                      <w:pPr>
                        <w:jc w:val="center"/>
                        <w:rPr>
                          <w:rFonts w:ascii="Blackadder ITC" w:hAnsi="Blackadder ITC"/>
                          <w:b/>
                          <w:color w:val="FF0066"/>
                          <w:sz w:val="56"/>
                          <w:szCs w:val="56"/>
                        </w:rPr>
                      </w:pPr>
                      <w:r w:rsidRPr="00A827D5">
                        <w:rPr>
                          <w:rFonts w:ascii="Blackadder ITC" w:hAnsi="Blackadder ITC"/>
                          <w:b/>
                          <w:color w:val="FF0066"/>
                          <w:sz w:val="56"/>
                          <w:szCs w:val="56"/>
                        </w:rPr>
                        <w:t>Informal letter</w:t>
                      </w:r>
                    </w:p>
                    <w:p w:rsidR="00A827D5" w:rsidRPr="000E7A3C" w:rsidRDefault="00A827D5" w:rsidP="000E7A3C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Dear Sarah!</w:t>
                      </w:r>
                    </w:p>
                    <w:p w:rsidR="00A827D5" w:rsidRPr="000E7A3C" w:rsidRDefault="00A827D5" w:rsidP="000E7A3C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How are you</w:t>
                      </w:r>
                      <w:r w:rsid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az-Latn-AZ"/>
                        </w:rPr>
                        <w:t xml:space="preserve">? </w:t>
                      </w:r>
                      <w:r w:rsid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I</w:t>
                      </w:r>
                      <w:r w:rsid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az-Latn-AZ"/>
                        </w:rPr>
                        <w:t xml:space="preserve"> hope you are fine.I </w:t>
                      </w: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az-Latn-AZ"/>
                        </w:rPr>
                        <w:t xml:space="preserve">am </w:t>
                      </w: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well too.</w:t>
                      </w:r>
                    </w:p>
                    <w:p w:rsidR="00A827D5" w:rsidRPr="000E7A3C" w:rsidRDefault="00A827D5" w:rsidP="000E7A3C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I think that, you like to have a picnic, that is why I invite you to picnic.</w:t>
                      </w:r>
                    </w:p>
                    <w:p w:rsidR="00A827D5" w:rsidRPr="000E7A3C" w:rsidRDefault="00A827D5" w:rsidP="000E7A3C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I want to give some information about picnic.All my friends and my parents will take part in this picnic.There will be many entertainments.For example: mafia,</w:t>
                      </w:r>
                      <w:r w:rsidR="00D71352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 xml:space="preserve"> </w:t>
                      </w:r>
                      <w:bookmarkStart w:id="1" w:name="_GoBack"/>
                      <w:bookmarkEnd w:id="1"/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jenga and party pub quiz.We like to play volleyball.To my point of view, there is a high probability that volleyball will be played.</w:t>
                      </w:r>
                    </w:p>
                    <w:p w:rsidR="00A827D5" w:rsidRPr="000E7A3C" w:rsidRDefault="00A827D5" w:rsidP="000E7A3C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The picnic will be organized in “G</w:t>
                      </w: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az-Latn-AZ"/>
                        </w:rPr>
                        <w:t>ənclik</w:t>
                      </w: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” park.It will start at 12</w:t>
                      </w: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vertAlign w:val="superscript"/>
                        </w:rPr>
                        <w:t>00</w:t>
                      </w: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 xml:space="preserve"> and </w:t>
                      </w:r>
                      <w:r w:rsidR="000E7A3C"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it will be on 11 October 2024.</w:t>
                      </w:r>
                    </w:p>
                    <w:p w:rsidR="000E7A3C" w:rsidRPr="000E7A3C" w:rsidRDefault="000E7A3C" w:rsidP="000E7A3C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az-Latn-AZ"/>
                        </w:rPr>
                      </w:pP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 xml:space="preserve">I hope that you will come to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the picnic</w:t>
                      </w: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.Take care Sarah</w:t>
                      </w:r>
                      <w:r w:rsidRPr="000E7A3C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az-Latn-AZ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AB52A7">
        <w:rPr>
          <w:noProof/>
        </w:rPr>
        <mc:AlternateContent>
          <mc:Choice Requires="wps">
            <w:drawing>
              <wp:inline distT="0" distB="0" distL="0" distR="0" wp14:anchorId="51558BE5" wp14:editId="59E4B2F2">
                <wp:extent cx="311785" cy="311785"/>
                <wp:effectExtent l="0" t="0" r="0" b="0"/>
                <wp:docPr id="4" name="AutoShape 7" descr="blob:https://web.whatsapp.com/a148eacc-973e-4ba1-be4a-78820f43ba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1785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33E008" id="AutoShape 7" o:spid="_x0000_s1026" alt="blob:https://web.whatsapp.com/a148eacc-973e-4ba1-be4a-78820f43ba28" style="width:24.55pt;height:2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sectPr w:rsidR="00EE1787" w:rsidSect="00AB52A7">
      <w:headerReference w:type="default" r:id="rId10"/>
      <w:pgSz w:w="12240" w:h="15840" w:code="1"/>
      <w:pgMar w:top="216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56AD" w:rsidRDefault="00E756AD">
      <w:pPr>
        <w:spacing w:after="0" w:line="240" w:lineRule="auto"/>
      </w:pPr>
      <w:r>
        <w:separator/>
      </w:r>
    </w:p>
  </w:endnote>
  <w:endnote w:type="continuationSeparator" w:id="0">
    <w:p w:rsidR="00E756AD" w:rsidRDefault="00E75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56AD" w:rsidRDefault="00E756AD">
      <w:pPr>
        <w:spacing w:after="0" w:line="240" w:lineRule="auto"/>
      </w:pPr>
      <w:r>
        <w:separator/>
      </w:r>
    </w:p>
  </w:footnote>
  <w:footnote w:type="continuationSeparator" w:id="0">
    <w:p w:rsidR="00E756AD" w:rsidRDefault="00E75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alias w:val="Recipient name:"/>
      <w:tag w:val="Recipient name:"/>
      <w:id w:val="-227692246"/>
      <w:placeholder>
        <w:docPart w:val="EA4EEFB4F8F44E308934AC1550B3EDBE"/>
      </w:placeholder>
      <w:showingPlcHdr/>
      <w:dataBinding w:prefixMappings="xmlns:ns0='http://schemas.microsoft.com/office/2006/coverPageProps' " w:xpath="/ns0:CoverPageProperties[1]/ns0:CompanyFax[1]" w:storeItemID="{55AF091B-3C7A-41E3-B477-F2FDAA23CFDA}"/>
      <w15:appearance w15:val="hidden"/>
      <w:text w:multiLine="1"/>
    </w:sdtPr>
    <w:sdtEndPr/>
    <w:sdtContent>
      <w:p w:rsidR="00756AC0" w:rsidRDefault="00327AEE">
        <w:pPr>
          <w:pStyle w:val="Header"/>
        </w:pPr>
        <w:r>
          <w:t>Recipient Name</w:t>
        </w:r>
      </w:p>
    </w:sdtContent>
  </w:sdt>
  <w:sdt>
    <w:sdtPr>
      <w:alias w:val="Enter date:"/>
      <w:tag w:val="Enter date:"/>
      <w:id w:val="-721981784"/>
      <w:placeholder>
        <w:docPart w:val="04B45953A13B47DA8C4BD4651BD02EE0"/>
      </w:placeholder>
      <w:showingPlcHdr/>
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<w15:appearance w15:val="hidden"/>
      <w:text w:multiLine="1"/>
    </w:sdtPr>
    <w:sdtEndPr/>
    <w:sdtContent>
      <w:p w:rsidR="00680B92" w:rsidRPr="00680B92" w:rsidRDefault="00680B92" w:rsidP="00680B92">
        <w:pPr>
          <w:pStyle w:val="Header"/>
        </w:pPr>
        <w:r w:rsidRPr="00680B92">
          <w:t>Date</w:t>
        </w:r>
      </w:p>
    </w:sdtContent>
  </w:sdt>
  <w:p w:rsidR="00756AC0" w:rsidRDefault="00C62F22">
    <w:pPr>
      <w:pStyle w:val="Head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AB52A7"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4DA2B9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66C022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8CE45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72C0A88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1B23E7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4EA00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B0EDE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C2B04D8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8A7FF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B58E61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4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2A7"/>
    <w:rsid w:val="00027677"/>
    <w:rsid w:val="0005160D"/>
    <w:rsid w:val="000E7A3C"/>
    <w:rsid w:val="00141D8F"/>
    <w:rsid w:val="00162BF8"/>
    <w:rsid w:val="00194CD9"/>
    <w:rsid w:val="001B0CA6"/>
    <w:rsid w:val="001D6544"/>
    <w:rsid w:val="00295A2B"/>
    <w:rsid w:val="00327AEE"/>
    <w:rsid w:val="00343742"/>
    <w:rsid w:val="003A346A"/>
    <w:rsid w:val="003E07B7"/>
    <w:rsid w:val="004472D1"/>
    <w:rsid w:val="00575EDE"/>
    <w:rsid w:val="006706A5"/>
    <w:rsid w:val="00680B92"/>
    <w:rsid w:val="00683AB4"/>
    <w:rsid w:val="00756AC0"/>
    <w:rsid w:val="00794DBA"/>
    <w:rsid w:val="007D0116"/>
    <w:rsid w:val="009811A8"/>
    <w:rsid w:val="009C49F2"/>
    <w:rsid w:val="009E7523"/>
    <w:rsid w:val="00A36FB1"/>
    <w:rsid w:val="00A7698C"/>
    <w:rsid w:val="00A827D5"/>
    <w:rsid w:val="00AB52A7"/>
    <w:rsid w:val="00AF30F9"/>
    <w:rsid w:val="00AF7E00"/>
    <w:rsid w:val="00B5646D"/>
    <w:rsid w:val="00B722AE"/>
    <w:rsid w:val="00BB070D"/>
    <w:rsid w:val="00C1461E"/>
    <w:rsid w:val="00C60627"/>
    <w:rsid w:val="00C62F22"/>
    <w:rsid w:val="00D71352"/>
    <w:rsid w:val="00E756AD"/>
    <w:rsid w:val="00EE1787"/>
    <w:rsid w:val="00F244CD"/>
    <w:rsid w:val="00FD4484"/>
    <w:rsid w:val="00FD6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DED16E4-36FD-4018-9E90-D92DC8677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1" w:unhideWhenUsed="1" w:qFormat="1"/>
    <w:lsdException w:name="Signature" w:semiHidden="1" w:uiPriority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0" w:unhideWhenUsed="1" w:qFormat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160D"/>
    <w:rPr>
      <w:spacing w:val="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0627"/>
    <w:pPr>
      <w:keepNext/>
      <w:keepLines/>
      <w:spacing w:before="240" w:after="0"/>
      <w:contextualSpacing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0627"/>
    <w:pPr>
      <w:keepNext/>
      <w:keepLines/>
      <w:spacing w:before="40" w:after="0"/>
      <w:contextualSpacing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627"/>
    <w:pPr>
      <w:keepNext/>
      <w:keepLines/>
      <w:spacing w:before="40" w:after="0"/>
      <w:contextualSpacing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627"/>
    <w:pPr>
      <w:keepNext/>
      <w:keepLines/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627"/>
    <w:pPr>
      <w:keepNext/>
      <w:keepLines/>
      <w:spacing w:before="40" w:after="0"/>
      <w:contextualSpacing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627"/>
    <w:pPr>
      <w:keepNext/>
      <w:keepLines/>
      <w:spacing w:before="40" w:after="0"/>
      <w:contextualSpacing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627"/>
    <w:pPr>
      <w:keepNext/>
      <w:keepLines/>
      <w:spacing w:before="40" w:after="0"/>
      <w:contextualSpacing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627"/>
    <w:pPr>
      <w:keepNext/>
      <w:keepLines/>
      <w:spacing w:before="40" w:after="0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627"/>
    <w:pPr>
      <w:keepNext/>
      <w:keepLines/>
      <w:spacing w:before="40" w:after="0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ntactInfo">
    <w:name w:val="Contact Info"/>
    <w:basedOn w:val="Normal"/>
    <w:uiPriority w:val="1"/>
    <w:qFormat/>
    <w:pPr>
      <w:spacing w:after="0"/>
    </w:pPr>
  </w:style>
  <w:style w:type="paragraph" w:styleId="Closing">
    <w:name w:val="Closing"/>
    <w:basedOn w:val="Normal"/>
    <w:next w:val="Signature"/>
    <w:uiPriority w:val="5"/>
    <w:qFormat/>
    <w:rsid w:val="00343742"/>
    <w:pPr>
      <w:keepNext/>
      <w:spacing w:after="1000" w:line="240" w:lineRule="auto"/>
      <w:contextualSpacing/>
    </w:pPr>
  </w:style>
  <w:style w:type="paragraph" w:styleId="Signature">
    <w:name w:val="Signature"/>
    <w:basedOn w:val="Normal"/>
    <w:next w:val="Normal"/>
    <w:uiPriority w:val="6"/>
    <w:qFormat/>
    <w:pPr>
      <w:keepNext/>
      <w:contextualSpacing/>
    </w:pPr>
  </w:style>
  <w:style w:type="paragraph" w:styleId="Date">
    <w:name w:val="Date"/>
    <w:basedOn w:val="Normal"/>
    <w:next w:val="ContactInfo"/>
    <w:uiPriority w:val="2"/>
    <w:qFormat/>
    <w:rsid w:val="00343742"/>
    <w:pPr>
      <w:spacing w:after="480" w:line="240" w:lineRule="auto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7523"/>
    <w:pPr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9E7523"/>
    <w:rPr>
      <w:spacing w:val="4"/>
    </w:rPr>
  </w:style>
  <w:style w:type="character" w:styleId="PlaceholderText">
    <w:name w:val="Placeholder Text"/>
    <w:basedOn w:val="DefaultParagraphFont"/>
    <w:uiPriority w:val="99"/>
    <w:semiHidden/>
    <w:rsid w:val="00A7698C"/>
    <w:rPr>
      <w:color w:val="595959" w:themeColor="text1" w:themeTint="A6"/>
    </w:rPr>
  </w:style>
  <w:style w:type="paragraph" w:styleId="Salutation">
    <w:name w:val="Salutation"/>
    <w:basedOn w:val="Normal"/>
    <w:next w:val="Normal"/>
    <w:uiPriority w:val="3"/>
    <w:qFormat/>
    <w:rsid w:val="00343742"/>
    <w:pPr>
      <w:spacing w:before="400" w:after="20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9E7523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523"/>
    <w:rPr>
      <w:spacing w:val="4"/>
    </w:rPr>
  </w:style>
  <w:style w:type="character" w:styleId="SubtleReference">
    <w:name w:val="Subtle Reference"/>
    <w:basedOn w:val="DefaultParagraphFont"/>
    <w:uiPriority w:val="4"/>
    <w:qFormat/>
    <w:rsid w:val="00C1461E"/>
    <w:rPr>
      <w:caps w:val="0"/>
      <w:smallCaps w:val="0"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C60627"/>
    <w:rPr>
      <w:rFonts w:asciiTheme="majorHAnsi" w:eastAsiaTheme="majorEastAsia" w:hAnsiTheme="majorHAnsi" w:cstheme="majorBidi"/>
      <w:color w:val="365F91" w:themeColor="accent1" w:themeShade="BF"/>
      <w:spacing w:val="4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0627"/>
    <w:rPr>
      <w:rFonts w:asciiTheme="majorHAnsi" w:eastAsiaTheme="majorEastAsia" w:hAnsiTheme="majorHAnsi" w:cstheme="majorBidi"/>
      <w:color w:val="365F91" w:themeColor="accent1" w:themeShade="BF"/>
      <w:spacing w:val="4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178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787"/>
    <w:rPr>
      <w:rFonts w:ascii="Segoe UI" w:hAnsi="Segoe UI" w:cs="Segoe UI"/>
      <w:spacing w:val="4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EE1787"/>
  </w:style>
  <w:style w:type="paragraph" w:styleId="BlockText">
    <w:name w:val="Block Text"/>
    <w:basedOn w:val="Normal"/>
    <w:uiPriority w:val="99"/>
    <w:semiHidden/>
    <w:unhideWhenUsed/>
    <w:rsid w:val="00A7698C"/>
    <w:pPr>
      <w:pBdr>
        <w:top w:val="single" w:sz="2" w:space="10" w:color="365F91" w:themeColor="accent1" w:themeShade="BF"/>
        <w:left w:val="single" w:sz="2" w:space="10" w:color="365F91" w:themeColor="accent1" w:themeShade="BF"/>
        <w:bottom w:val="single" w:sz="2" w:space="10" w:color="365F91" w:themeColor="accent1" w:themeShade="BF"/>
        <w:right w:val="single" w:sz="2" w:space="10" w:color="365F91" w:themeColor="accent1" w:themeShade="BF"/>
      </w:pBdr>
      <w:ind w:left="1152" w:right="1152"/>
    </w:pPr>
    <w:rPr>
      <w:rFonts w:eastAsiaTheme="minorEastAsia"/>
      <w:i/>
      <w:iCs/>
      <w:color w:val="365F91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EE178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E1787"/>
    <w:rPr>
      <w:spacing w:val="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E178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E1787"/>
    <w:rPr>
      <w:spacing w:val="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E178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E1787"/>
    <w:rPr>
      <w:spacing w:val="4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EE1787"/>
    <w:pPr>
      <w:spacing w:after="24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EE1787"/>
    <w:rPr>
      <w:spacing w:val="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E178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E1787"/>
    <w:rPr>
      <w:spacing w:val="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EE1787"/>
    <w:pPr>
      <w:spacing w:after="24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EE1787"/>
    <w:rPr>
      <w:spacing w:val="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E1787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E1787"/>
    <w:rPr>
      <w:spacing w:val="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E178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E1787"/>
    <w:rPr>
      <w:spacing w:val="4"/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C60627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1787"/>
    <w:pPr>
      <w:spacing w:after="200" w:line="240" w:lineRule="auto"/>
    </w:pPr>
    <w:rPr>
      <w:i/>
      <w:iCs/>
      <w:color w:val="1F497D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E178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178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1787"/>
    <w:rPr>
      <w:spacing w:val="4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17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1787"/>
    <w:rPr>
      <w:b/>
      <w:bCs/>
      <w:spacing w:val="4"/>
      <w:szCs w:val="20"/>
    </w:rPr>
  </w:style>
  <w:style w:type="table" w:styleId="DarkList">
    <w:name w:val="Dark List"/>
    <w:basedOn w:val="TableNormal"/>
    <w:uiPriority w:val="70"/>
    <w:semiHidden/>
    <w:unhideWhenUsed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EE178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E1787"/>
    <w:rPr>
      <w:rFonts w:ascii="Segoe UI" w:hAnsi="Segoe UI" w:cs="Segoe UI"/>
      <w:spacing w:val="4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EE1787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EE1787"/>
    <w:rPr>
      <w:spacing w:val="4"/>
    </w:rPr>
  </w:style>
  <w:style w:type="character" w:styleId="Emphasis">
    <w:name w:val="Emphasis"/>
    <w:basedOn w:val="DefaultParagraphFont"/>
    <w:uiPriority w:val="20"/>
    <w:semiHidden/>
    <w:unhideWhenUsed/>
    <w:qFormat/>
    <w:rsid w:val="00EE1787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EE178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178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1787"/>
    <w:rPr>
      <w:spacing w:val="4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EE178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E1787"/>
    <w:rPr>
      <w:color w:val="80008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EE178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E178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E1787"/>
    <w:rPr>
      <w:spacing w:val="4"/>
      <w:szCs w:val="20"/>
    </w:rPr>
  </w:style>
  <w:style w:type="table" w:styleId="GridTable1Light">
    <w:name w:val="Grid Table 1 Light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3">
    <w:name w:val="Grid Table 3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E178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EE178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EE178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EE1787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EE178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EE1787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EE178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EE178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EE178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E1787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EE178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EE1787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C60627"/>
    <w:rPr>
      <w:rFonts w:asciiTheme="majorHAnsi" w:eastAsiaTheme="majorEastAsia" w:hAnsiTheme="majorHAnsi" w:cstheme="majorBidi"/>
      <w:color w:val="243F60" w:themeColor="accent1" w:themeShade="7F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0627"/>
    <w:rPr>
      <w:rFonts w:asciiTheme="majorHAnsi" w:eastAsiaTheme="majorEastAsia" w:hAnsiTheme="majorHAnsi" w:cstheme="majorBidi"/>
      <w:i/>
      <w:iCs/>
      <w:color w:val="365F91" w:themeColor="accent1" w:themeShade="BF"/>
      <w:spacing w:val="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0627"/>
    <w:rPr>
      <w:rFonts w:asciiTheme="majorHAnsi" w:eastAsiaTheme="majorEastAsia" w:hAnsiTheme="majorHAnsi" w:cstheme="majorBidi"/>
      <w:color w:val="365F91" w:themeColor="accent1" w:themeShade="BF"/>
      <w:spacing w:val="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0627"/>
    <w:rPr>
      <w:rFonts w:asciiTheme="majorHAnsi" w:eastAsiaTheme="majorEastAsia" w:hAnsiTheme="majorHAnsi" w:cstheme="majorBidi"/>
      <w:color w:val="243F60" w:themeColor="accent1" w:themeShade="7F"/>
      <w:spacing w:val="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0627"/>
    <w:rPr>
      <w:rFonts w:asciiTheme="majorHAnsi" w:eastAsiaTheme="majorEastAsia" w:hAnsiTheme="majorHAnsi" w:cstheme="majorBidi"/>
      <w:i/>
      <w:iCs/>
      <w:color w:val="243F60" w:themeColor="accent1" w:themeShade="7F"/>
      <w:spacing w:val="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0627"/>
    <w:rPr>
      <w:rFonts w:asciiTheme="majorHAnsi" w:eastAsiaTheme="majorEastAsia" w:hAnsiTheme="majorHAnsi" w:cstheme="majorBidi"/>
      <w:color w:val="272727" w:themeColor="text1" w:themeTint="D8"/>
      <w:spacing w:val="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0627"/>
    <w:rPr>
      <w:rFonts w:asciiTheme="majorHAnsi" w:eastAsiaTheme="majorEastAsia" w:hAnsiTheme="majorHAnsi" w:cstheme="majorBidi"/>
      <w:i/>
      <w:iCs/>
      <w:color w:val="272727" w:themeColor="text1" w:themeTint="D8"/>
      <w:spacing w:val="4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EE1787"/>
  </w:style>
  <w:style w:type="paragraph" w:styleId="HTMLAddress">
    <w:name w:val="HTML Address"/>
    <w:basedOn w:val="Normal"/>
    <w:link w:val="HTMLAddressChar"/>
    <w:uiPriority w:val="99"/>
    <w:semiHidden/>
    <w:unhideWhenUsed/>
    <w:rsid w:val="00EE1787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E1787"/>
    <w:rPr>
      <w:i/>
      <w:iCs/>
      <w:spacing w:val="4"/>
    </w:rPr>
  </w:style>
  <w:style w:type="character" w:styleId="HTMLCite">
    <w:name w:val="HTML Cite"/>
    <w:basedOn w:val="DefaultParagraphFont"/>
    <w:uiPriority w:val="99"/>
    <w:semiHidden/>
    <w:unhideWhenUsed/>
    <w:rsid w:val="00EE178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E1787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EE178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EE178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178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1787"/>
    <w:rPr>
      <w:rFonts w:ascii="Consolas" w:hAnsi="Consolas"/>
      <w:spacing w:val="4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EE1787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EE1787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E178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E1787"/>
    <w:rPr>
      <w:color w:val="0000F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E1787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EE1787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EE1787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EE1787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EE1787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EE1787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EE1787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EE1787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EE1787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EE1787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A7698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A7698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A7698C"/>
    <w:rPr>
      <w:i/>
      <w:iCs/>
      <w:color w:val="365F91" w:themeColor="accent1" w:themeShade="BF"/>
      <w:spacing w:val="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A7698C"/>
    <w:rPr>
      <w:b/>
      <w:bCs/>
      <w:caps w:val="0"/>
      <w:smallCaps/>
      <w:color w:val="365F91" w:themeColor="accent1" w:themeShade="BF"/>
      <w:spacing w:val="0"/>
    </w:rPr>
  </w:style>
  <w:style w:type="table" w:styleId="LightGrid">
    <w:name w:val="Light Grid"/>
    <w:basedOn w:val="TableNormal"/>
    <w:uiPriority w:val="62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EE178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EE178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EE178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EE178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EE1787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EE178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EE1787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EE1787"/>
  </w:style>
  <w:style w:type="paragraph" w:styleId="List">
    <w:name w:val="List"/>
    <w:basedOn w:val="Normal"/>
    <w:uiPriority w:val="99"/>
    <w:semiHidden/>
    <w:unhideWhenUsed/>
    <w:rsid w:val="00EE1787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EE1787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EE1787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EE1787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EE1787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EE1787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EE1787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EE1787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EE1787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EE1787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EE1787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EE1787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EE1787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EE1787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EE1787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EE1787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EE1787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EE1787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EE1787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EE1787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EE1787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EE17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2">
    <w:name w:val="List Table 2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3">
    <w:name w:val="List Table 3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EE178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EE178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EE178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4" w:space="0" w:color="C0504D" w:themeColor="accent2"/>
        <w:bottom w:val="single" w:sz="4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E178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4" w:space="0" w:color="9BBB59" w:themeColor="accent3"/>
        <w:bottom w:val="single" w:sz="4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EE1787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4" w:space="0" w:color="8064A2" w:themeColor="accent4"/>
        <w:bottom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EE178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4" w:space="0" w:color="4BACC6" w:themeColor="accent5"/>
        <w:bottom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EE1787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4" w:space="0" w:color="F79646" w:themeColor="accent6"/>
        <w:bottom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EE178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EE178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504D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504D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504D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504D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EE178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EE1787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EE178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EE1787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EE178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pacing w:val="4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E1787"/>
    <w:rPr>
      <w:rFonts w:ascii="Consolas" w:hAnsi="Consolas"/>
      <w:spacing w:val="4"/>
      <w:szCs w:val="20"/>
    </w:rPr>
  </w:style>
  <w:style w:type="table" w:styleId="MediumGrid1">
    <w:name w:val="Medium Grid 1"/>
    <w:basedOn w:val="TableNormal"/>
    <w:uiPriority w:val="67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EE1787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EE178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EE178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EE1787"/>
    <w:rPr>
      <w:rFonts w:asciiTheme="majorHAnsi" w:eastAsiaTheme="majorEastAsia" w:hAnsiTheme="majorHAnsi" w:cstheme="majorBidi"/>
      <w:spacing w:val="4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EE1787"/>
    <w:pPr>
      <w:spacing w:after="0" w:line="240" w:lineRule="auto"/>
    </w:pPr>
    <w:rPr>
      <w:spacing w:val="4"/>
    </w:rPr>
  </w:style>
  <w:style w:type="paragraph" w:styleId="NormalWeb">
    <w:name w:val="Normal (Web)"/>
    <w:basedOn w:val="Normal"/>
    <w:uiPriority w:val="99"/>
    <w:semiHidden/>
    <w:unhideWhenUsed/>
    <w:rsid w:val="00EE178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EE1787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E1787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E1787"/>
    <w:rPr>
      <w:spacing w:val="4"/>
    </w:rPr>
  </w:style>
  <w:style w:type="character" w:styleId="PageNumber">
    <w:name w:val="page number"/>
    <w:basedOn w:val="DefaultParagraphFont"/>
    <w:uiPriority w:val="99"/>
    <w:semiHidden/>
    <w:unhideWhenUsed/>
    <w:rsid w:val="00EE1787"/>
  </w:style>
  <w:style w:type="table" w:styleId="PlainTable1">
    <w:name w:val="Plain Table 1"/>
    <w:basedOn w:val="TableNormal"/>
    <w:uiPriority w:val="41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E17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E17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E17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E178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EE178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E1787"/>
    <w:rPr>
      <w:rFonts w:ascii="Consolas" w:hAnsi="Consolas"/>
      <w:spacing w:val="4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C606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60627"/>
    <w:rPr>
      <w:i/>
      <w:iCs/>
      <w:color w:val="404040" w:themeColor="text1" w:themeTint="BF"/>
      <w:spacing w:val="4"/>
    </w:rPr>
  </w:style>
  <w:style w:type="character" w:styleId="Strong">
    <w:name w:val="Strong"/>
    <w:basedOn w:val="DefaultParagraphFont"/>
    <w:uiPriority w:val="22"/>
    <w:semiHidden/>
    <w:unhideWhenUsed/>
    <w:qFormat/>
    <w:rsid w:val="00EE1787"/>
    <w:rPr>
      <w:b/>
      <w:bCs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9C49F2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  <w:spacing w:val="0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9C49F2"/>
    <w:rPr>
      <w:rFonts w:eastAsiaTheme="minorEastAsia"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EE1787"/>
    <w:rPr>
      <w:i/>
      <w:iCs/>
      <w:color w:val="404040" w:themeColor="text1" w:themeTint="BF"/>
    </w:rPr>
  </w:style>
  <w:style w:type="table" w:styleId="Table3Deffects1">
    <w:name w:val="Table 3D effects 1"/>
    <w:basedOn w:val="TableNormal"/>
    <w:uiPriority w:val="99"/>
    <w:semiHidden/>
    <w:unhideWhenUsed/>
    <w:rsid w:val="00EE178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EE1787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EE178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EE1787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EE1787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EE1787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EE1787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EE1787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EE1787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EE1787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EE1787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EE1787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EE1787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EE1787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EE1787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EE1787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EE1787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EE17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EE1787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EE1787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EE1787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EE1787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EE1787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EE1787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EE1787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EE1787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EE178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1">
    <w:name w:val="Table List 1"/>
    <w:basedOn w:val="TableNormal"/>
    <w:uiPriority w:val="99"/>
    <w:semiHidden/>
    <w:unhideWhenUsed/>
    <w:rsid w:val="00EE1787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EE1787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EE1787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EE1787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EE1787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EE1787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EE1787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EE1787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EE1787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EE1787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EE1787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EE1787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EE178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EE1787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EE1787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EE1787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EE17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EE1787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EE1787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EE1787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link w:val="TitleChar"/>
    <w:uiPriority w:val="10"/>
    <w:semiHidden/>
    <w:unhideWhenUsed/>
    <w:qFormat/>
    <w:rsid w:val="009C49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9C49F2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EE178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E1787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EE17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EE1787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178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EE178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EE178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EE178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EE178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E1787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178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had\AppData\Roaming\Microsoft\Templates\Thank%20you%20letter%20for%20successful%20job%20reference%20from%20former%20bos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A4EEFB4F8F44E308934AC1550B3ED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AF79A2-8105-42A4-9313-48E13A85B1F4}"/>
      </w:docPartPr>
      <w:docPartBody>
        <w:p w:rsidR="00911549" w:rsidRDefault="00ED535A">
          <w:pPr>
            <w:pStyle w:val="EA4EEFB4F8F44E308934AC1550B3EDBE"/>
          </w:pPr>
          <w:r>
            <w:t>Recipient Name</w:t>
          </w:r>
        </w:p>
      </w:docPartBody>
    </w:docPart>
    <w:docPart>
      <w:docPartPr>
        <w:name w:val="04B45953A13B47DA8C4BD4651BD02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A63A66-1FF0-4D40-9911-7A891004EADC}"/>
      </w:docPartPr>
      <w:docPartBody>
        <w:p w:rsidR="00911549" w:rsidRDefault="00ED535A">
          <w:pPr>
            <w:pStyle w:val="04B45953A13B47DA8C4BD4651BD02EE0"/>
          </w:pPr>
          <w:r>
            <w:t>Your written recommendation and words of encouragement during my job search helped me obtain this new job.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35A"/>
    <w:rsid w:val="00911549"/>
    <w:rsid w:val="00E53222"/>
    <w:rsid w:val="00ED5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4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DFD008DD2845D2A9640A68362BEFFA">
    <w:name w:val="A8DFD008DD2845D2A9640A68362BEFFA"/>
  </w:style>
  <w:style w:type="paragraph" w:customStyle="1" w:styleId="C561D3799671455985CBEE7CF8242654">
    <w:name w:val="C561D3799671455985CBEE7CF8242654"/>
  </w:style>
  <w:style w:type="paragraph" w:customStyle="1" w:styleId="FE7ECC0B020E497CB5D3F40651735392">
    <w:name w:val="FE7ECC0B020E497CB5D3F40651735392"/>
  </w:style>
  <w:style w:type="paragraph" w:customStyle="1" w:styleId="88C76779280F489AA38D5909CA7BD1BF">
    <w:name w:val="88C76779280F489AA38D5909CA7BD1BF"/>
  </w:style>
  <w:style w:type="paragraph" w:customStyle="1" w:styleId="EA4EEFB4F8F44E308934AC1550B3EDBE">
    <w:name w:val="EA4EEFB4F8F44E308934AC1550B3EDBE"/>
  </w:style>
  <w:style w:type="paragraph" w:customStyle="1" w:styleId="EBB59018E1CC43DCB11BE83BFD676E2A">
    <w:name w:val="EBB59018E1CC43DCB11BE83BFD676E2A"/>
  </w:style>
  <w:style w:type="paragraph" w:customStyle="1" w:styleId="6C67F4EADE4E43CD80EC59C8517A4C60">
    <w:name w:val="6C67F4EADE4E43CD80EC59C8517A4C60"/>
  </w:style>
  <w:style w:type="paragraph" w:customStyle="1" w:styleId="F1A1AD99EAC940C1B804483B08113C2B">
    <w:name w:val="F1A1AD99EAC940C1B804483B08113C2B"/>
  </w:style>
  <w:style w:type="character" w:styleId="SubtleReference">
    <w:name w:val="Subtle Reference"/>
    <w:basedOn w:val="DefaultParagraphFont"/>
    <w:uiPriority w:val="4"/>
    <w:qFormat/>
    <w:rPr>
      <w:caps w:val="0"/>
      <w:smallCaps w:val="0"/>
      <w:color w:val="5A5A5A" w:themeColor="text1" w:themeTint="A5"/>
    </w:rPr>
  </w:style>
  <w:style w:type="paragraph" w:customStyle="1" w:styleId="B02C1A2F879C4E948F96A5869AB1353A">
    <w:name w:val="B02C1A2F879C4E948F96A5869AB1353A"/>
  </w:style>
  <w:style w:type="paragraph" w:customStyle="1" w:styleId="D5D77F20485D41EEA7DC598FD9C2A94E">
    <w:name w:val="D5D77F20485D41EEA7DC598FD9C2A94E"/>
  </w:style>
  <w:style w:type="paragraph" w:customStyle="1" w:styleId="C6DA2EDBDB2A48E29E2D100AC5903FD5">
    <w:name w:val="C6DA2EDBDB2A48E29E2D100AC5903FD5"/>
  </w:style>
  <w:style w:type="paragraph" w:customStyle="1" w:styleId="04B45953A13B47DA8C4BD4651BD02EE0">
    <w:name w:val="04B45953A13B47DA8C4BD4651BD02EE0"/>
  </w:style>
  <w:style w:type="paragraph" w:customStyle="1" w:styleId="151F41E67D604A4E8F198A30F2799A8C">
    <w:name w:val="151F41E67D604A4E8F198A30F2799A8C"/>
  </w:style>
  <w:style w:type="paragraph" w:customStyle="1" w:styleId="E45C893FFE944D87BA2652239ADD1A4A">
    <w:name w:val="E45C893FFE944D87BA2652239ADD1A4A"/>
  </w:style>
  <w:style w:type="paragraph" w:customStyle="1" w:styleId="60AF0E6F67B64C57B4F0E52F2647FDE4">
    <w:name w:val="60AF0E6F67B64C57B4F0E52F2647FDE4"/>
  </w:style>
  <w:style w:type="paragraph" w:customStyle="1" w:styleId="6BA4BB391B9A498AA9AC63C123F5B055">
    <w:name w:val="6BA4BB391B9A498AA9AC63C123F5B055"/>
  </w:style>
  <w:style w:type="paragraph" w:customStyle="1" w:styleId="16B6F46574F64B56A2731907D61CE668">
    <w:name w:val="16B6F46574F64B56A2731907D61CE668"/>
  </w:style>
  <w:style w:type="paragraph" w:customStyle="1" w:styleId="94A2A3EC99BB4AD3A0F2768C9EF23157">
    <w:name w:val="94A2A3EC99BB4AD3A0F2768C9EF231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284A90-A743-447B-87AA-ED102D433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Thank you letter for successful job reference from former boss</Template>
  <TotalTime>34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Nihad</dc:creator>
  <cp:lastModifiedBy>Nihad</cp:lastModifiedBy>
  <cp:revision>2</cp:revision>
  <dcterms:created xsi:type="dcterms:W3CDTF">2024-10-07T18:46:00Z</dcterms:created>
  <dcterms:modified xsi:type="dcterms:W3CDTF">2024-10-07T19:22:00Z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